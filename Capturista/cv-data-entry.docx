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954B0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MX" w:eastAsia="es-MX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page">
                    <wp:posOffset>226088</wp:posOffset>
                  </wp:positionH>
                  <wp:positionV relativeFrom="paragraph">
                    <wp:posOffset>95416</wp:posOffset>
                  </wp:positionV>
                  <wp:extent cx="1257300" cy="1580515"/>
                  <wp:effectExtent l="0" t="0" r="0" b="635"/>
                  <wp:wrapTight wrapText="bothSides">
                    <wp:wrapPolygon edited="0">
                      <wp:start x="0" y="0"/>
                      <wp:lineTo x="0" y="21348"/>
                      <wp:lineTo x="21273" y="21348"/>
                      <wp:lineTo x="21273" y="0"/>
                      <wp:lineTo x="0" y="0"/>
                    </wp:wrapPolygon>
                  </wp:wrapTight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5805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D8317C" w:rsidP="00D8317C">
            <w:pPr>
              <w:pStyle w:val="Puesto"/>
            </w:pPr>
            <w:r>
              <w:t>Joseph Adrián</w:t>
            </w:r>
            <w:r w:rsidR="003D1B71" w:rsidRPr="00665F95">
              <w:rPr>
                <w:lang w:bidi="es-ES"/>
              </w:rPr>
              <w:br/>
            </w:r>
            <w:r>
              <w:t>Chávez Rodríguez</w:t>
            </w:r>
          </w:p>
        </w:tc>
      </w:tr>
      <w:tr w:rsidR="003D1B71" w:rsidRPr="00CA16E3" w:rsidTr="00D9330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</w:tcPr>
          <w:p w:rsidR="00EA07BA" w:rsidRPr="00F20161" w:rsidRDefault="00EA07BA" w:rsidP="00EA07BA">
            <w:pPr>
              <w:pStyle w:val="Ttulo2"/>
            </w:pPr>
            <w:r>
              <w:t>Experiencia</w:t>
            </w:r>
          </w:p>
          <w:p w:rsidR="00214C42" w:rsidRDefault="00AD3332" w:rsidP="00EA07BA">
            <w:pPr>
              <w:spacing w:line="216" w:lineRule="auto"/>
            </w:pPr>
            <w:r>
              <w:t>Transcripción de video a texto</w:t>
            </w:r>
            <w:r w:rsidR="00EA07BA">
              <w:t>.</w:t>
            </w:r>
          </w:p>
          <w:p w:rsidR="005E3001" w:rsidRDefault="00E03BB3" w:rsidP="00EA07BA">
            <w:pPr>
              <w:spacing w:line="216" w:lineRule="auto"/>
            </w:pPr>
            <w:hyperlink r:id="rId11" w:history="1">
              <w:r w:rsidRPr="0032643D">
                <w:rPr>
                  <w:rStyle w:val="Hipervnculo"/>
                </w:rPr>
                <w:t>https://github.com/Joseph0Adrian/Joseph0Adrian.github.io/blob/main/Capturista/Napole%C3%B3n%20Bonaparte%20y%20las%20guerras%20napole%C3%B3nicas.pdf</w:t>
              </w:r>
            </w:hyperlink>
          </w:p>
          <w:p w:rsidR="002A1C0C" w:rsidRDefault="002A1C0C" w:rsidP="00EA07BA">
            <w:pPr>
              <w:spacing w:line="216" w:lineRule="auto"/>
            </w:pPr>
          </w:p>
          <w:p w:rsidR="002A1C0C" w:rsidRDefault="002A1C0C" w:rsidP="00EA07BA">
            <w:pPr>
              <w:spacing w:line="216" w:lineRule="auto"/>
            </w:pPr>
            <w:r>
              <w:t>Creación de una lista de precios.</w:t>
            </w:r>
          </w:p>
          <w:p w:rsidR="008746E0" w:rsidRDefault="00E03BB3" w:rsidP="00EA07BA">
            <w:pPr>
              <w:spacing w:line="216" w:lineRule="auto"/>
            </w:pPr>
            <w:hyperlink r:id="rId12" w:history="1">
              <w:r w:rsidRPr="0032643D">
                <w:rPr>
                  <w:rStyle w:val="Hipervnculo"/>
                </w:rPr>
                <w:t>https://github.com/Joseph0Adrian/Joseph0Adrian.github.io/blob/main/Capturista/Lista-de-precios.pdf</w:t>
              </w:r>
            </w:hyperlink>
          </w:p>
          <w:p w:rsidR="00E03BB3" w:rsidRDefault="00E03BB3" w:rsidP="00EA07BA">
            <w:pPr>
              <w:spacing w:line="216" w:lineRule="auto"/>
            </w:pPr>
          </w:p>
          <w:p w:rsidR="008746E0" w:rsidRDefault="008746E0" w:rsidP="00EA07BA">
            <w:pPr>
              <w:spacing w:line="216" w:lineRule="auto"/>
            </w:pPr>
            <w:r>
              <w:t>Web scraping de tiendas en línea.</w:t>
            </w:r>
          </w:p>
          <w:p w:rsidR="00E03BB3" w:rsidRDefault="008E56A9" w:rsidP="00EA07BA">
            <w:pPr>
              <w:spacing w:line="216" w:lineRule="auto"/>
            </w:pPr>
            <w:hyperlink r:id="rId13" w:history="1">
              <w:r w:rsidRPr="0032643D">
                <w:rPr>
                  <w:rStyle w:val="Hipervnculo"/>
                </w:rPr>
                <w:t>https://github.com/Joseph0Adrian/Joseph0Adrian.github.io/blob/main/Capturista/Precios%20telefono%20marca%20zte.pdf</w:t>
              </w:r>
            </w:hyperlink>
          </w:p>
          <w:sdt>
            <w:sdtPr>
              <w:id w:val="-1554227259"/>
              <w:placeholder>
                <w:docPart w:val="ADE4564E2E5C41A0AD85E186AB327AF7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D9330F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Pr="00665F95" w:rsidRDefault="00B9048D" w:rsidP="00D9330F">
            <w:pPr>
              <w:pStyle w:val="Nombredelaescuela"/>
              <w:spacing w:line="216" w:lineRule="auto"/>
            </w:pPr>
            <w:r>
              <w:t>Universidad Veracruzana</w:t>
            </w:r>
            <w:r w:rsidR="003D1B71" w:rsidRPr="00665F95">
              <w:rPr>
                <w:lang w:bidi="es-ES"/>
              </w:rPr>
              <w:t xml:space="preserve">, </w:t>
            </w:r>
            <w:r>
              <w:t>2013 - 2017</w:t>
            </w:r>
          </w:p>
          <w:p w:rsidR="003D1B71" w:rsidRPr="00665F95" w:rsidRDefault="00B9048D" w:rsidP="00D9330F">
            <w:pPr>
              <w:pStyle w:val="Listaconvietas"/>
              <w:spacing w:line="216" w:lineRule="auto"/>
            </w:pPr>
            <w:r>
              <w:t>Licenciatura en Informática, Facultad de Contaduría y Administración, Campus Ixtaczoquitlán.</w:t>
            </w:r>
          </w:p>
          <w:p w:rsidR="003D1B71" w:rsidRPr="00F20161" w:rsidRDefault="009450FE" w:rsidP="00D9330F">
            <w:pPr>
              <w:pStyle w:val="Ttulo2"/>
            </w:pPr>
            <w:r>
              <w:t>Habilidades</w:t>
            </w:r>
          </w:p>
          <w:p w:rsidR="003D1B71" w:rsidRPr="00665F95" w:rsidRDefault="009450FE" w:rsidP="00D9330F">
            <w:pPr>
              <w:spacing w:line="216" w:lineRule="auto"/>
            </w:pPr>
            <w:r>
              <w:t>Colaborativo, adaptación, responsabilidad, honestidad.</w:t>
            </w:r>
          </w:p>
          <w:p w:rsidR="003D1B71" w:rsidRPr="00F20161" w:rsidRDefault="009450FE" w:rsidP="00D9330F">
            <w:pPr>
              <w:pStyle w:val="Ttulo2"/>
            </w:pPr>
            <w:r>
              <w:t>Conocimientos</w:t>
            </w:r>
          </w:p>
          <w:p w:rsidR="00806231" w:rsidRDefault="00806231" w:rsidP="00D9330F">
            <w:pPr>
              <w:spacing w:line="216" w:lineRule="auto"/>
            </w:pPr>
            <w:r>
              <w:t>Palabra por minuto</w:t>
            </w:r>
          </w:p>
          <w:p w:rsidR="00806231" w:rsidRDefault="00806231" w:rsidP="00D9330F">
            <w:pPr>
              <w:spacing w:line="216" w:lineRule="auto"/>
            </w:pPr>
            <w:r>
              <w:t>Velocidad: 40,2 PPM Precisión: 96,2%.</w:t>
            </w:r>
          </w:p>
          <w:p w:rsidR="009450FE" w:rsidRDefault="00B97E3F" w:rsidP="00D9330F">
            <w:pPr>
              <w:spacing w:line="216" w:lineRule="auto"/>
            </w:pPr>
            <w:r>
              <w:t xml:space="preserve">PGAdmin, Microsoft SQL Server, </w:t>
            </w:r>
            <w:r w:rsidR="00806231">
              <w:t>SQL, Java</w:t>
            </w:r>
            <w:r w:rsidR="00D8369B">
              <w:t>, Zoom, Skype:</w:t>
            </w:r>
            <w:r w:rsidR="009450FE">
              <w:t xml:space="preserve"> Principiante.</w:t>
            </w:r>
          </w:p>
          <w:p w:rsidR="009450FE" w:rsidRPr="00665F95" w:rsidRDefault="0048404F" w:rsidP="00D9330F">
            <w:pPr>
              <w:spacing w:line="216" w:lineRule="auto"/>
            </w:pPr>
            <w:r>
              <w:t xml:space="preserve">Chrome, Firefox, </w:t>
            </w:r>
            <w:r w:rsidR="00806231">
              <w:t>Microsoft Office</w:t>
            </w:r>
            <w:r w:rsidR="00D8369B">
              <w:t>, Correo electrónico, Google drive</w:t>
            </w:r>
            <w:r w:rsidR="00C93CB6">
              <w:t>: Intermedio.</w:t>
            </w:r>
          </w:p>
          <w:p w:rsidR="003D1B71" w:rsidRPr="00F20161" w:rsidRDefault="00B4181A" w:rsidP="00D9330F">
            <w:pPr>
              <w:pStyle w:val="Ttulo2"/>
            </w:pPr>
            <w:r>
              <w:t>Idiomas</w:t>
            </w:r>
          </w:p>
          <w:p w:rsidR="00C37741" w:rsidRPr="00806231" w:rsidRDefault="00CD5477" w:rsidP="00D9330F">
            <w:pPr>
              <w:spacing w:line="216" w:lineRule="auto"/>
            </w:pPr>
            <w:hyperlink r:id="rId14" w:history="1">
              <w:r w:rsidRPr="0032643D">
                <w:rPr>
                  <w:rStyle w:val="Hipervnculo"/>
                </w:rPr>
                <w:t>https://github.com/Joseph0Adrian/Joseph0Adrian.github.io/blob/main/resultado-examen-ingles/joseph-adrian-chavez-rodriguez-resultado-examen-ingles.png</w:t>
              </w:r>
            </w:hyperlink>
            <w:bookmarkStart w:id="0" w:name="_GoBack"/>
            <w:bookmarkEnd w:id="0"/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2AA4D6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6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Calle 21 avenidas 2 y 4</w:t>
            </w:r>
          </w:p>
          <w:p w:rsidR="003D1B71" w:rsidRPr="00CA16E3" w:rsidRDefault="003425AC" w:rsidP="003425AC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Córdoba, Ver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16263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8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596B53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271-1</w:t>
            </w:r>
            <w:r w:rsidR="00596B53">
              <w:rPr>
                <w:lang w:val="es-ES_tradnl"/>
              </w:rPr>
              <w:t>14-77-</w:t>
            </w:r>
            <w:r>
              <w:rPr>
                <w:lang w:val="es-ES_tradnl"/>
              </w:rPr>
              <w:t>3</w:t>
            </w:r>
            <w:r w:rsidR="00596B53">
              <w:rPr>
                <w:lang w:val="es-ES_tradnl"/>
              </w:rPr>
              <w:t>2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23FF56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20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3425AC" w:rsidP="003425AC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cjoseph.adrian@gmail.com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3425AC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C4B" w:rsidRDefault="00017C4B" w:rsidP="00590471">
      <w:r>
        <w:separator/>
      </w:r>
    </w:p>
  </w:endnote>
  <w:endnote w:type="continuationSeparator" w:id="0">
    <w:p w:rsidR="00017C4B" w:rsidRDefault="00017C4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C4B" w:rsidRDefault="00017C4B" w:rsidP="00590471">
      <w:r>
        <w:separator/>
      </w:r>
    </w:p>
  </w:footnote>
  <w:footnote w:type="continuationSeparator" w:id="0">
    <w:p w:rsidR="00017C4B" w:rsidRDefault="00017C4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39616C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17C"/>
    <w:rsid w:val="00017C4B"/>
    <w:rsid w:val="00060042"/>
    <w:rsid w:val="0008685D"/>
    <w:rsid w:val="00090860"/>
    <w:rsid w:val="000D229F"/>
    <w:rsid w:val="000D5B1E"/>
    <w:rsid w:val="00112FD7"/>
    <w:rsid w:val="00127A43"/>
    <w:rsid w:val="00150ABD"/>
    <w:rsid w:val="00153F4F"/>
    <w:rsid w:val="001946FC"/>
    <w:rsid w:val="001E2360"/>
    <w:rsid w:val="00214C42"/>
    <w:rsid w:val="00222466"/>
    <w:rsid w:val="00247254"/>
    <w:rsid w:val="0024753C"/>
    <w:rsid w:val="00251E1A"/>
    <w:rsid w:val="00276026"/>
    <w:rsid w:val="0028681E"/>
    <w:rsid w:val="002A1C0C"/>
    <w:rsid w:val="002A23A9"/>
    <w:rsid w:val="002B4549"/>
    <w:rsid w:val="002B792F"/>
    <w:rsid w:val="00310F17"/>
    <w:rsid w:val="00322A46"/>
    <w:rsid w:val="00325D07"/>
    <w:rsid w:val="003326CB"/>
    <w:rsid w:val="003425AC"/>
    <w:rsid w:val="00353B60"/>
    <w:rsid w:val="00366BC4"/>
    <w:rsid w:val="00376291"/>
    <w:rsid w:val="00380FD1"/>
    <w:rsid w:val="00383D02"/>
    <w:rsid w:val="00385DE7"/>
    <w:rsid w:val="003954B0"/>
    <w:rsid w:val="0039638E"/>
    <w:rsid w:val="003D1B71"/>
    <w:rsid w:val="003E73F9"/>
    <w:rsid w:val="0048404F"/>
    <w:rsid w:val="004E003E"/>
    <w:rsid w:val="004E158A"/>
    <w:rsid w:val="00560360"/>
    <w:rsid w:val="00565C77"/>
    <w:rsid w:val="0056708E"/>
    <w:rsid w:val="005801E5"/>
    <w:rsid w:val="00590471"/>
    <w:rsid w:val="00596B53"/>
    <w:rsid w:val="005D01FA"/>
    <w:rsid w:val="005D57BB"/>
    <w:rsid w:val="005E3001"/>
    <w:rsid w:val="005E4FE3"/>
    <w:rsid w:val="005E552F"/>
    <w:rsid w:val="005F6AFB"/>
    <w:rsid w:val="00611341"/>
    <w:rsid w:val="00653E17"/>
    <w:rsid w:val="00665F95"/>
    <w:rsid w:val="006A08E8"/>
    <w:rsid w:val="006A1061"/>
    <w:rsid w:val="006D79A8"/>
    <w:rsid w:val="007127DC"/>
    <w:rsid w:val="0072353B"/>
    <w:rsid w:val="007575B6"/>
    <w:rsid w:val="00757992"/>
    <w:rsid w:val="00767013"/>
    <w:rsid w:val="007721CF"/>
    <w:rsid w:val="007B3C81"/>
    <w:rsid w:val="007B54F5"/>
    <w:rsid w:val="007C3991"/>
    <w:rsid w:val="007D67CA"/>
    <w:rsid w:val="007E668F"/>
    <w:rsid w:val="007F5B63"/>
    <w:rsid w:val="00803A0A"/>
    <w:rsid w:val="00806231"/>
    <w:rsid w:val="00833DEC"/>
    <w:rsid w:val="00846CB9"/>
    <w:rsid w:val="008566AA"/>
    <w:rsid w:val="008676B5"/>
    <w:rsid w:val="008746E0"/>
    <w:rsid w:val="008903ED"/>
    <w:rsid w:val="008A1E6E"/>
    <w:rsid w:val="008C024F"/>
    <w:rsid w:val="008C2CFC"/>
    <w:rsid w:val="008C45D4"/>
    <w:rsid w:val="008E56A9"/>
    <w:rsid w:val="00912DC8"/>
    <w:rsid w:val="009307C2"/>
    <w:rsid w:val="00936DD9"/>
    <w:rsid w:val="009450FE"/>
    <w:rsid w:val="009475DC"/>
    <w:rsid w:val="00967B93"/>
    <w:rsid w:val="009C4586"/>
    <w:rsid w:val="009D090F"/>
    <w:rsid w:val="009D2933"/>
    <w:rsid w:val="00A31464"/>
    <w:rsid w:val="00A31B16"/>
    <w:rsid w:val="00A33613"/>
    <w:rsid w:val="00A47A8D"/>
    <w:rsid w:val="00AC6C7E"/>
    <w:rsid w:val="00AD00EA"/>
    <w:rsid w:val="00AD3332"/>
    <w:rsid w:val="00AD6C42"/>
    <w:rsid w:val="00B4158A"/>
    <w:rsid w:val="00B4181A"/>
    <w:rsid w:val="00B6466C"/>
    <w:rsid w:val="00B71DAC"/>
    <w:rsid w:val="00B9048D"/>
    <w:rsid w:val="00B97E3F"/>
    <w:rsid w:val="00BA45C3"/>
    <w:rsid w:val="00BB1B5D"/>
    <w:rsid w:val="00BC22C7"/>
    <w:rsid w:val="00BD195A"/>
    <w:rsid w:val="00BF19CB"/>
    <w:rsid w:val="00C058C8"/>
    <w:rsid w:val="00C07240"/>
    <w:rsid w:val="00C14078"/>
    <w:rsid w:val="00C37741"/>
    <w:rsid w:val="00C3784B"/>
    <w:rsid w:val="00C51D7E"/>
    <w:rsid w:val="00C93CB6"/>
    <w:rsid w:val="00CA16E3"/>
    <w:rsid w:val="00CD5477"/>
    <w:rsid w:val="00CE1E3D"/>
    <w:rsid w:val="00CE2374"/>
    <w:rsid w:val="00D0373F"/>
    <w:rsid w:val="00D053FA"/>
    <w:rsid w:val="00D8317C"/>
    <w:rsid w:val="00D8369B"/>
    <w:rsid w:val="00D9330F"/>
    <w:rsid w:val="00DA6971"/>
    <w:rsid w:val="00DA7AEF"/>
    <w:rsid w:val="00DC3EEA"/>
    <w:rsid w:val="00DC3F0A"/>
    <w:rsid w:val="00DF64E9"/>
    <w:rsid w:val="00E03BB3"/>
    <w:rsid w:val="00E10392"/>
    <w:rsid w:val="00E26AED"/>
    <w:rsid w:val="00E56223"/>
    <w:rsid w:val="00E73AB8"/>
    <w:rsid w:val="00E90A60"/>
    <w:rsid w:val="00EA07BA"/>
    <w:rsid w:val="00EC61A8"/>
    <w:rsid w:val="00ED47F7"/>
    <w:rsid w:val="00EE5793"/>
    <w:rsid w:val="00EE7E09"/>
    <w:rsid w:val="00F0223C"/>
    <w:rsid w:val="00F05846"/>
    <w:rsid w:val="00F20161"/>
    <w:rsid w:val="00F3235D"/>
    <w:rsid w:val="00F32393"/>
    <w:rsid w:val="00F878BD"/>
    <w:rsid w:val="00FE1498"/>
    <w:rsid w:val="00FE387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Joseph0Adrian/Joseph0Adrian.github.io/blob/main/Capturista/Precios%20telefono%20marca%20zte.pdf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Joseph0Adrian/Joseph0Adrian.github.io/blob/main/Capturista/Lista-de-precios.pdf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oseph0Adrian/Joseph0Adrian.github.io/blob/main/Capturista/Napole%C3%B3n%20Bonaparte%20y%20las%20guerras%20napole%C3%B3nicas.pdf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Joseph0Adrian/Joseph0Adrian.github.io/blob/main/resultado-examen-ingles/joseph-adrian-chavez-rodriguez-resultado-examen-ingles.png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ph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E4564E2E5C41A0AD85E186AB327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53B3C-C8C1-4320-9DAE-06878B5ECB90}"/>
      </w:docPartPr>
      <w:docPartBody>
        <w:p w:rsidR="004E7BA6" w:rsidRDefault="00023634">
          <w:pPr>
            <w:pStyle w:val="ADE4564E2E5C41A0AD85E186AB327AF7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634"/>
    <w:rsid w:val="00023634"/>
    <w:rsid w:val="00240DB0"/>
    <w:rsid w:val="0032468A"/>
    <w:rsid w:val="00401656"/>
    <w:rsid w:val="00492F7C"/>
    <w:rsid w:val="004E7BA6"/>
    <w:rsid w:val="00652E4C"/>
    <w:rsid w:val="006D50D6"/>
    <w:rsid w:val="00BD3FF1"/>
    <w:rsid w:val="00DE2C05"/>
    <w:rsid w:val="00E50761"/>
    <w:rsid w:val="00F3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2E67CDF036A42108582422214A2A35A">
    <w:name w:val="F2E67CDF036A42108582422214A2A35A"/>
  </w:style>
  <w:style w:type="paragraph" w:customStyle="1" w:styleId="2D209B2069FC4CA5BD3ACE134BEFD76C">
    <w:name w:val="2D209B2069FC4CA5BD3ACE134BEFD76C"/>
  </w:style>
  <w:style w:type="paragraph" w:customStyle="1" w:styleId="37148FBF12D24C96AA6EC71C8DB092D9">
    <w:name w:val="37148FBF12D24C96AA6EC71C8DB092D9"/>
  </w:style>
  <w:style w:type="paragraph" w:customStyle="1" w:styleId="F66C4F2EBE514291AE62D063E859CC5C">
    <w:name w:val="F66C4F2EBE514291AE62D063E859CC5C"/>
  </w:style>
  <w:style w:type="paragraph" w:customStyle="1" w:styleId="53C69E92321841EE9947E8AE7CB97FA9">
    <w:name w:val="53C69E92321841EE9947E8AE7CB97FA9"/>
  </w:style>
  <w:style w:type="paragraph" w:customStyle="1" w:styleId="BCBC35D4CC1C45ADB7FF8CDD55B0F97D">
    <w:name w:val="BCBC35D4CC1C45ADB7FF8CDD55B0F97D"/>
  </w:style>
  <w:style w:type="paragraph" w:customStyle="1" w:styleId="9EB5D9C6E5274660BDF11F11AA4B74B9">
    <w:name w:val="9EB5D9C6E5274660BDF11F11AA4B74B9"/>
  </w:style>
  <w:style w:type="paragraph" w:customStyle="1" w:styleId="C5202851DDFC4EB5AAB1E85848576B1F">
    <w:name w:val="C5202851DDFC4EB5AAB1E85848576B1F"/>
  </w:style>
  <w:style w:type="paragraph" w:customStyle="1" w:styleId="707849B527CC4596A5487B96290D9B8E">
    <w:name w:val="707849B527CC4596A5487B96290D9B8E"/>
  </w:style>
  <w:style w:type="paragraph" w:customStyle="1" w:styleId="A10D68C795AF4A6CA24D02CB8257D41F">
    <w:name w:val="A10D68C795AF4A6CA24D02CB8257D41F"/>
  </w:style>
  <w:style w:type="paragraph" w:customStyle="1" w:styleId="6ECC6E304DBC4F08B301CABEF22DE02C">
    <w:name w:val="6ECC6E304DBC4F08B301CABEF22DE02C"/>
  </w:style>
  <w:style w:type="paragraph" w:customStyle="1" w:styleId="E7AF3AF089D646AEB8A87C34120B55DB">
    <w:name w:val="E7AF3AF089D646AEB8A87C34120B55DB"/>
  </w:style>
  <w:style w:type="paragraph" w:customStyle="1" w:styleId="1F7DDCDF049641A3A2A5C7E1CF0C5F94">
    <w:name w:val="1F7DDCDF049641A3A2A5C7E1CF0C5F94"/>
  </w:style>
  <w:style w:type="paragraph" w:customStyle="1" w:styleId="E635FB4A38214D34A41098EC7C3126AA">
    <w:name w:val="E635FB4A38214D34A41098EC7C3126AA"/>
  </w:style>
  <w:style w:type="paragraph" w:customStyle="1" w:styleId="19F78D97975C4F94BF4E3EC8D72DEB28">
    <w:name w:val="19F78D97975C4F94BF4E3EC8D72DEB28"/>
  </w:style>
  <w:style w:type="paragraph" w:customStyle="1" w:styleId="F09DA43052784008BC2DA1FB29CB990E">
    <w:name w:val="F09DA43052784008BC2DA1FB29CB990E"/>
  </w:style>
  <w:style w:type="paragraph" w:customStyle="1" w:styleId="73577AC90A1E47B5889BE17C71F70F31">
    <w:name w:val="73577AC90A1E47B5889BE17C71F70F31"/>
  </w:style>
  <w:style w:type="paragraph" w:customStyle="1" w:styleId="71836E3E8BCE4191AF5B5205E93CF720">
    <w:name w:val="71836E3E8BCE4191AF5B5205E93CF720"/>
  </w:style>
  <w:style w:type="paragraph" w:customStyle="1" w:styleId="7E52367B56DC44798066CA8A8E484C59">
    <w:name w:val="7E52367B56DC44798066CA8A8E484C59"/>
  </w:style>
  <w:style w:type="paragraph" w:customStyle="1" w:styleId="ADE4564E2E5C41A0AD85E186AB327AF7">
    <w:name w:val="ADE4564E2E5C41A0AD85E186AB327AF7"/>
  </w:style>
  <w:style w:type="paragraph" w:customStyle="1" w:styleId="185BBDB5BD6B4FBCA216A19CD329420A">
    <w:name w:val="185BBDB5BD6B4FBCA216A19CD329420A"/>
  </w:style>
  <w:style w:type="paragraph" w:customStyle="1" w:styleId="68826591E68043CD9951506301FFF2C3">
    <w:name w:val="68826591E68043CD9951506301FFF2C3"/>
  </w:style>
  <w:style w:type="paragraph" w:customStyle="1" w:styleId="7BD106162AB045EAA64A8E1D0E1A5FCF">
    <w:name w:val="7BD106162AB045EAA64A8E1D0E1A5FCF"/>
  </w:style>
  <w:style w:type="paragraph" w:customStyle="1" w:styleId="F8BF3120113C47F18199864CD1877016">
    <w:name w:val="F8BF3120113C47F18199864CD1877016"/>
  </w:style>
  <w:style w:type="paragraph" w:customStyle="1" w:styleId="F2B6220950DA4FBDAD31E38719F8508A">
    <w:name w:val="F2B6220950DA4FBDAD31E38719F8508A"/>
  </w:style>
  <w:style w:type="paragraph" w:customStyle="1" w:styleId="AC0101EFB9154A0C97F5033B4AF0BA66">
    <w:name w:val="AC0101EFB9154A0C97F5033B4AF0BA66"/>
  </w:style>
  <w:style w:type="paragraph" w:customStyle="1" w:styleId="E913CAC06FA047C1B25804F1D54B7A5F">
    <w:name w:val="E913CAC06FA047C1B25804F1D54B7A5F"/>
  </w:style>
  <w:style w:type="paragraph" w:customStyle="1" w:styleId="209B96FC8494412290EC0DF28223B8BF">
    <w:name w:val="209B96FC8494412290EC0DF28223B8BF"/>
  </w:style>
  <w:style w:type="paragraph" w:customStyle="1" w:styleId="8A311B7C083E4DDF8E913B8B6C241426">
    <w:name w:val="8A311B7C083E4DDF8E913B8B6C241426"/>
  </w:style>
  <w:style w:type="paragraph" w:customStyle="1" w:styleId="D0670ED9658B415CBA50AA52F998E3B4">
    <w:name w:val="D0670ED9658B415CBA50AA52F998E3B4"/>
  </w:style>
  <w:style w:type="paragraph" w:customStyle="1" w:styleId="FB9929FB68C14F2E8D5DC60F4EBDF51B">
    <w:name w:val="FB9929FB68C14F2E8D5DC60F4EBDF51B"/>
  </w:style>
  <w:style w:type="paragraph" w:customStyle="1" w:styleId="7543307524784C308065A76BE0CC3DD8">
    <w:name w:val="7543307524784C308065A76BE0CC3DD8"/>
  </w:style>
  <w:style w:type="paragraph" w:customStyle="1" w:styleId="30331146346C403C88369B78FD53E899">
    <w:name w:val="30331146346C403C88369B78FD53E899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16BD77542E254FD0A3BA5354120AEA61">
    <w:name w:val="16BD77542E254FD0A3BA5354120AEA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277</Words>
  <Characters>1527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2020-07-19T01:12:00Z</dcterms:created>
  <dcterms:modified xsi:type="dcterms:W3CDTF">2021-11-23T18:41:00Z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